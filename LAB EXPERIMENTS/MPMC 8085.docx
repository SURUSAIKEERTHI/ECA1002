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09A0" w14:textId="77777777" w:rsidR="000C3D5B" w:rsidRDefault="000C3D5B" w:rsidP="000C3D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F7B6A21" w14:textId="3323D981" w:rsidR="005D57D6" w:rsidRPr="000C3D5B" w:rsidRDefault="005D57D6" w:rsidP="000C3D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C3D5B">
        <w:rPr>
          <w:rFonts w:ascii="Times New Roman" w:hAnsi="Times New Roman" w:cs="Times New Roman"/>
          <w:b/>
          <w:bCs/>
          <w:sz w:val="32"/>
          <w:szCs w:val="32"/>
        </w:rPr>
        <w:t>ECA</w:t>
      </w:r>
      <w:r w:rsidR="000C3D5B" w:rsidRPr="000C3D5B">
        <w:rPr>
          <w:rFonts w:ascii="Times New Roman" w:hAnsi="Times New Roman" w:cs="Times New Roman"/>
          <w:b/>
          <w:bCs/>
          <w:sz w:val="32"/>
          <w:szCs w:val="32"/>
        </w:rPr>
        <w:t>1002-MICROPROCESSOR AND MICROCONTROLLER</w:t>
      </w:r>
    </w:p>
    <w:p w14:paraId="545FC76A" w14:textId="77777777" w:rsidR="000C3D5B" w:rsidRDefault="000C3D5B" w:rsidP="005D57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8BFFAA" w14:textId="07C2B9D5" w:rsidR="005D57D6" w:rsidRPr="005D57D6" w:rsidRDefault="007A782B" w:rsidP="005D57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A782B">
        <w:rPr>
          <w:rFonts w:ascii="Times New Roman" w:hAnsi="Times New Roman" w:cs="Times New Roman"/>
          <w:b/>
          <w:bCs/>
          <w:sz w:val="32"/>
          <w:szCs w:val="32"/>
        </w:rPr>
        <w:t>Arithmetic Operations in 8085 Microprocessors</w:t>
      </w:r>
    </w:p>
    <w:p w14:paraId="5E67C8F9" w14:textId="7EB6C40C" w:rsidR="007A782B" w:rsidRPr="005D57D6" w:rsidRDefault="007A782B" w:rsidP="00FA43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2B">
        <w:rPr>
          <w:rFonts w:ascii="Times New Roman" w:hAnsi="Times New Roman" w:cs="Times New Roman"/>
          <w:b/>
          <w:bCs/>
          <w:sz w:val="28"/>
          <w:szCs w:val="28"/>
        </w:rPr>
        <w:t>a. 8-BIT ADDITION WITH CARRY USING DIRECT ADDRESSING</w:t>
      </w:r>
    </w:p>
    <w:p w14:paraId="14D9446A" w14:textId="5AE291B8" w:rsidR="00B83D74" w:rsidRDefault="005D57D6" w:rsidP="00FA438C">
      <w:r>
        <w:rPr>
          <w:noProof/>
        </w:rPr>
        <w:drawing>
          <wp:inline distT="0" distB="0" distL="0" distR="0" wp14:anchorId="40FD2586" wp14:editId="7A49E25C">
            <wp:extent cx="5974080" cy="3063012"/>
            <wp:effectExtent l="0" t="0" r="7620" b="4445"/>
            <wp:docPr id="178275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923" cy="306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56B3C" w14:textId="77777777" w:rsidR="005D57D6" w:rsidRDefault="005D57D6" w:rsidP="000448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EC0937" w14:textId="0E1FF913" w:rsidR="000448E2" w:rsidRPr="000448E2" w:rsidRDefault="005D57D6" w:rsidP="000448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438C">
        <w:rPr>
          <w:noProof/>
        </w:rPr>
        <w:drawing>
          <wp:anchor distT="0" distB="0" distL="114300" distR="114300" simplePos="0" relativeHeight="251658240" behindDoc="0" locked="0" layoutInCell="1" allowOverlap="1" wp14:anchorId="49366E6D" wp14:editId="145F8255">
            <wp:simplePos x="0" y="0"/>
            <wp:positionH relativeFrom="margin">
              <wp:align>left</wp:align>
            </wp:positionH>
            <wp:positionV relativeFrom="paragraph">
              <wp:posOffset>417830</wp:posOffset>
            </wp:positionV>
            <wp:extent cx="6291580" cy="3538855"/>
            <wp:effectExtent l="0" t="0" r="0" b="4445"/>
            <wp:wrapSquare wrapText="bothSides"/>
            <wp:docPr id="14045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423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782B" w:rsidRPr="007A782B">
        <w:rPr>
          <w:rFonts w:ascii="Times New Roman" w:hAnsi="Times New Roman" w:cs="Times New Roman"/>
          <w:b/>
          <w:bCs/>
          <w:sz w:val="28"/>
          <w:szCs w:val="28"/>
        </w:rPr>
        <w:t>b. 8-BIT ADDITION USING INDIRECT ADDRESSIN</w:t>
      </w:r>
      <w:r w:rsidR="000448E2">
        <w:rPr>
          <w:rFonts w:ascii="Times New Roman" w:hAnsi="Times New Roman" w:cs="Times New Roman"/>
          <w:b/>
          <w:bCs/>
          <w:sz w:val="28"/>
          <w:szCs w:val="28"/>
        </w:rPr>
        <w:t>G</w:t>
      </w:r>
    </w:p>
    <w:p w14:paraId="670A67EF" w14:textId="313D0CC7" w:rsidR="007A782B" w:rsidRDefault="007A782B" w:rsidP="007A782B"/>
    <w:p w14:paraId="1566D947" w14:textId="0E1C6CDF" w:rsidR="007A782B" w:rsidRPr="000448E2" w:rsidRDefault="000448E2" w:rsidP="007A7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8E2">
        <w:rPr>
          <w:rFonts w:ascii="Times New Roman" w:hAnsi="Times New Roman" w:cs="Times New Roman"/>
          <w:b/>
          <w:bCs/>
          <w:sz w:val="28"/>
          <w:szCs w:val="28"/>
        </w:rPr>
        <w:t>c. 8-BIT SUBTRACTION WITHOUT BORROW</w:t>
      </w:r>
    </w:p>
    <w:p w14:paraId="109E74A2" w14:textId="31067F83" w:rsidR="007A782B" w:rsidRDefault="000448E2" w:rsidP="007A782B">
      <w:r w:rsidRPr="000448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DB73429" wp14:editId="41B0E153">
            <wp:simplePos x="0" y="0"/>
            <wp:positionH relativeFrom="margin">
              <wp:align>left</wp:align>
            </wp:positionH>
            <wp:positionV relativeFrom="paragraph">
              <wp:posOffset>244475</wp:posOffset>
            </wp:positionV>
            <wp:extent cx="6108700" cy="3435985"/>
            <wp:effectExtent l="0" t="0" r="6350" b="0"/>
            <wp:wrapSquare wrapText="bothSides"/>
            <wp:docPr id="2000595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3F70E9" w14:textId="77777777" w:rsidR="007A782B" w:rsidRDefault="007A782B" w:rsidP="007A782B"/>
    <w:p w14:paraId="0C2444FA" w14:textId="1EFA1372" w:rsidR="007A782B" w:rsidRPr="000448E2" w:rsidRDefault="000448E2" w:rsidP="000448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8E2">
        <w:rPr>
          <w:rFonts w:ascii="Times New Roman" w:hAnsi="Times New Roman" w:cs="Times New Roman"/>
          <w:b/>
          <w:bCs/>
          <w:sz w:val="28"/>
          <w:szCs w:val="28"/>
        </w:rPr>
        <w:t>d. 8-BIT SUBTRACTION WITH BORROW USING DIRECT ADDRESSING</w:t>
      </w:r>
    </w:p>
    <w:p w14:paraId="78496624" w14:textId="7AC8C0F8" w:rsidR="007A782B" w:rsidRDefault="000448E2" w:rsidP="007A782B">
      <w:r>
        <w:rPr>
          <w:noProof/>
        </w:rPr>
        <w:drawing>
          <wp:anchor distT="0" distB="0" distL="114300" distR="114300" simplePos="0" relativeHeight="251660288" behindDoc="0" locked="0" layoutInCell="1" allowOverlap="1" wp14:anchorId="730177BF" wp14:editId="1B41ADAF">
            <wp:simplePos x="0" y="0"/>
            <wp:positionH relativeFrom="margin">
              <wp:align>left</wp:align>
            </wp:positionH>
            <wp:positionV relativeFrom="paragraph">
              <wp:posOffset>367030</wp:posOffset>
            </wp:positionV>
            <wp:extent cx="6159500" cy="3324225"/>
            <wp:effectExtent l="0" t="0" r="0" b="9525"/>
            <wp:wrapSquare wrapText="bothSides"/>
            <wp:docPr id="38349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C4A220" w14:textId="79051BF7" w:rsidR="007A782B" w:rsidRDefault="007A782B" w:rsidP="007A782B"/>
    <w:p w14:paraId="3B175B94" w14:textId="421841A5" w:rsidR="007A782B" w:rsidRPr="007A782B" w:rsidRDefault="007A782B" w:rsidP="007A782B"/>
    <w:p w14:paraId="328F886E" w14:textId="4F082699" w:rsidR="007A782B" w:rsidRPr="000448E2" w:rsidRDefault="000448E2" w:rsidP="000448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8E2">
        <w:rPr>
          <w:rFonts w:ascii="Times New Roman" w:hAnsi="Times New Roman" w:cs="Times New Roman"/>
          <w:b/>
          <w:bCs/>
          <w:sz w:val="28"/>
          <w:szCs w:val="28"/>
        </w:rPr>
        <w:lastRenderedPageBreak/>
        <w:t>e. 8-BIT MULTIPLICATION OPERATIONS USING 8085 MICROPROCESSOR</w:t>
      </w:r>
      <w:r w:rsidRPr="000448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5836844" wp14:editId="548C1E48">
            <wp:simplePos x="0" y="0"/>
            <wp:positionH relativeFrom="margin">
              <wp:align>left</wp:align>
            </wp:positionH>
            <wp:positionV relativeFrom="paragraph">
              <wp:posOffset>328295</wp:posOffset>
            </wp:positionV>
            <wp:extent cx="6291580" cy="3538855"/>
            <wp:effectExtent l="0" t="0" r="0" b="4445"/>
            <wp:wrapSquare wrapText="bothSides"/>
            <wp:docPr id="18434460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D0870F" w14:textId="77777777" w:rsidR="007A782B" w:rsidRDefault="007A782B" w:rsidP="007A782B"/>
    <w:p w14:paraId="2781A089" w14:textId="5ECFEA02" w:rsidR="000448E2" w:rsidRPr="000448E2" w:rsidRDefault="000448E2" w:rsidP="000448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8E2">
        <w:rPr>
          <w:rFonts w:ascii="Times New Roman" w:hAnsi="Times New Roman" w:cs="Times New Roman"/>
          <w:b/>
          <w:bCs/>
          <w:sz w:val="28"/>
          <w:szCs w:val="28"/>
        </w:rPr>
        <w:t>f. 8-BIT DIVISION OPERATIONS USING 8085 MICROPROCESSOR</w:t>
      </w:r>
    </w:p>
    <w:p w14:paraId="27BCD974" w14:textId="77777777" w:rsidR="007A782B" w:rsidRDefault="007A782B" w:rsidP="007A782B"/>
    <w:p w14:paraId="78236216" w14:textId="3195F26C" w:rsidR="007A782B" w:rsidRDefault="007A782B" w:rsidP="007A782B">
      <w:r>
        <w:rPr>
          <w:noProof/>
        </w:rPr>
        <w:drawing>
          <wp:inline distT="0" distB="0" distL="0" distR="0" wp14:anchorId="28C4842E" wp14:editId="4C774C58">
            <wp:extent cx="6291580" cy="3538855"/>
            <wp:effectExtent l="0" t="0" r="0" b="4445"/>
            <wp:docPr id="1370981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FF847" w14:textId="77777777" w:rsidR="002F7460" w:rsidRDefault="002F7460" w:rsidP="002F7460"/>
    <w:p w14:paraId="1C5E21BB" w14:textId="77777777" w:rsidR="002F7460" w:rsidRDefault="002F7460" w:rsidP="002F7460"/>
    <w:p w14:paraId="68EA5D12" w14:textId="391AF4C4" w:rsidR="002F7460" w:rsidRDefault="002F7460" w:rsidP="002F7460">
      <w:pPr>
        <w:rPr>
          <w:b/>
          <w:bCs/>
          <w:sz w:val="28"/>
          <w:szCs w:val="28"/>
        </w:rPr>
      </w:pPr>
      <w:r w:rsidRPr="002F7460">
        <w:rPr>
          <w:b/>
          <w:bCs/>
          <w:sz w:val="28"/>
          <w:szCs w:val="28"/>
        </w:rPr>
        <w:lastRenderedPageBreak/>
        <w:t>2a.</w:t>
      </w:r>
      <w:r>
        <w:rPr>
          <w:b/>
          <w:bCs/>
          <w:sz w:val="28"/>
          <w:szCs w:val="28"/>
        </w:rPr>
        <w:t xml:space="preserve"> </w:t>
      </w:r>
      <w:r w:rsidRPr="002F7460">
        <w:rPr>
          <w:b/>
          <w:bCs/>
          <w:sz w:val="28"/>
          <w:szCs w:val="28"/>
        </w:rPr>
        <w:t>SORT AN ARRAY OF DATA IN ASCENDING ORDER</w:t>
      </w:r>
    </w:p>
    <w:p w14:paraId="585E2DBE" w14:textId="77777777" w:rsidR="002F71D9" w:rsidRDefault="002F71D9" w:rsidP="002F7460">
      <w:pPr>
        <w:rPr>
          <w:b/>
          <w:bCs/>
          <w:sz w:val="28"/>
          <w:szCs w:val="28"/>
        </w:rPr>
      </w:pPr>
    </w:p>
    <w:p w14:paraId="05094D9B" w14:textId="2749E18A" w:rsidR="002F7460" w:rsidRDefault="002F71D9" w:rsidP="002F74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0395E05" wp14:editId="7448C8BD">
            <wp:extent cx="6286500" cy="3310444"/>
            <wp:effectExtent l="0" t="0" r="0" b="4445"/>
            <wp:docPr id="2127237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960" cy="3328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BE3915" w14:textId="77777777" w:rsidR="00DB58CE" w:rsidRPr="00DB58CE" w:rsidRDefault="00DB58CE" w:rsidP="00DB58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1E657C" w14:textId="05F95439" w:rsidR="00DB58CE" w:rsidRDefault="00DB58CE" w:rsidP="00DB58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8CE">
        <w:rPr>
          <w:rFonts w:ascii="Times New Roman" w:hAnsi="Times New Roman" w:cs="Times New Roman"/>
          <w:b/>
          <w:bCs/>
          <w:sz w:val="28"/>
          <w:szCs w:val="28"/>
        </w:rPr>
        <w:t>2b. SORT AN ARRAY OF DATA IN DESCENDING ORDER</w:t>
      </w:r>
    </w:p>
    <w:p w14:paraId="52AF2B23" w14:textId="53D68C86" w:rsidR="00DB58CE" w:rsidRDefault="00B73ECE" w:rsidP="00DB58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3E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D9DFB9" wp14:editId="542814A8">
            <wp:extent cx="6291580" cy="3538855"/>
            <wp:effectExtent l="0" t="0" r="0" b="4445"/>
            <wp:docPr id="63784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43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FE8E" w14:textId="77777777" w:rsidR="00B73ECE" w:rsidRDefault="00B73ECE" w:rsidP="00B73ECE">
      <w:pPr>
        <w:rPr>
          <w:rFonts w:ascii="Times New Roman" w:hAnsi="Times New Roman" w:cs="Times New Roman"/>
          <w:sz w:val="28"/>
          <w:szCs w:val="28"/>
        </w:rPr>
      </w:pPr>
    </w:p>
    <w:p w14:paraId="0B186CC1" w14:textId="77777777" w:rsidR="00B73ECE" w:rsidRDefault="00B73ECE" w:rsidP="00B73ECE">
      <w:pPr>
        <w:rPr>
          <w:rFonts w:ascii="Times New Roman" w:hAnsi="Times New Roman" w:cs="Times New Roman"/>
          <w:sz w:val="28"/>
          <w:szCs w:val="28"/>
        </w:rPr>
      </w:pPr>
    </w:p>
    <w:p w14:paraId="7A8E0CF6" w14:textId="6B1BBB61" w:rsidR="00B73ECE" w:rsidRDefault="00EC5D37" w:rsidP="00B73E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D3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ASCII CODE TO HEX CODE CONVERSION</w:t>
      </w:r>
    </w:p>
    <w:p w14:paraId="21017C1C" w14:textId="18496F43" w:rsidR="00EC5D37" w:rsidRDefault="001D69D7" w:rsidP="00B73E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9D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3E0D25" wp14:editId="12A6343B">
            <wp:extent cx="6291580" cy="3291205"/>
            <wp:effectExtent l="0" t="0" r="0" b="4445"/>
            <wp:docPr id="153900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088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7497" w14:textId="77777777" w:rsidR="001D69D7" w:rsidRDefault="001D69D7" w:rsidP="001D69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BF9BCD" w14:textId="5D083D40" w:rsidR="001D69D7" w:rsidRDefault="001D69D7" w:rsidP="001D69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9D7">
        <w:rPr>
          <w:rFonts w:ascii="Times New Roman" w:hAnsi="Times New Roman" w:cs="Times New Roman"/>
          <w:b/>
          <w:bCs/>
          <w:sz w:val="28"/>
          <w:szCs w:val="28"/>
        </w:rPr>
        <w:t>4. TRANSFERRING A BLOCK OF DATA BETWEEN MEMORY LOCATIONS</w:t>
      </w:r>
    </w:p>
    <w:p w14:paraId="07ED7516" w14:textId="679A1DCD" w:rsidR="00A86953" w:rsidRDefault="00BF6700" w:rsidP="001D69D7">
      <w:pPr>
        <w:rPr>
          <w:rFonts w:ascii="Times New Roman" w:hAnsi="Times New Roman" w:cs="Times New Roman"/>
          <w:sz w:val="28"/>
          <w:szCs w:val="28"/>
        </w:rPr>
      </w:pPr>
      <w:r w:rsidRPr="00BF67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763FCE" wp14:editId="67AB4580">
            <wp:extent cx="6291580" cy="3538855"/>
            <wp:effectExtent l="0" t="0" r="0" b="4445"/>
            <wp:docPr id="136397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77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7BEF" w14:textId="77777777" w:rsidR="00A86953" w:rsidRDefault="00A86953" w:rsidP="00A86953">
      <w:pPr>
        <w:rPr>
          <w:rFonts w:ascii="Times New Roman" w:hAnsi="Times New Roman" w:cs="Times New Roman"/>
          <w:sz w:val="28"/>
          <w:szCs w:val="28"/>
        </w:rPr>
      </w:pPr>
    </w:p>
    <w:p w14:paraId="57CB666F" w14:textId="77777777" w:rsidR="00A86953" w:rsidRDefault="00A86953" w:rsidP="00A86953">
      <w:pPr>
        <w:rPr>
          <w:rFonts w:ascii="Times New Roman" w:hAnsi="Times New Roman" w:cs="Times New Roman"/>
          <w:sz w:val="28"/>
          <w:szCs w:val="28"/>
        </w:rPr>
      </w:pPr>
    </w:p>
    <w:p w14:paraId="0A79C4AE" w14:textId="77777777" w:rsidR="00A86953" w:rsidRDefault="00A86953" w:rsidP="00A86953">
      <w:pPr>
        <w:rPr>
          <w:rFonts w:ascii="Times New Roman" w:hAnsi="Times New Roman" w:cs="Times New Roman"/>
          <w:sz w:val="28"/>
          <w:szCs w:val="28"/>
        </w:rPr>
      </w:pPr>
    </w:p>
    <w:p w14:paraId="15FB5796" w14:textId="77777777" w:rsidR="00A86953" w:rsidRDefault="00A86953" w:rsidP="00A86953">
      <w:pPr>
        <w:rPr>
          <w:rFonts w:ascii="Times New Roman" w:hAnsi="Times New Roman" w:cs="Times New Roman"/>
          <w:sz w:val="28"/>
          <w:szCs w:val="28"/>
        </w:rPr>
      </w:pPr>
    </w:p>
    <w:p w14:paraId="6A39A3C3" w14:textId="208DCF4C" w:rsidR="00A86953" w:rsidRDefault="00A86953" w:rsidP="00A869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953">
        <w:rPr>
          <w:rFonts w:ascii="Times New Roman" w:hAnsi="Times New Roman" w:cs="Times New Roman"/>
          <w:b/>
          <w:bCs/>
          <w:sz w:val="28"/>
          <w:szCs w:val="28"/>
        </w:rPr>
        <w:t>5a. MASKING AND SETTING OF LOWER NIBBLES ON GIVEN DATA</w:t>
      </w:r>
    </w:p>
    <w:p w14:paraId="3C4792EB" w14:textId="3414EFEC" w:rsidR="00A86953" w:rsidRDefault="004A5A0F" w:rsidP="00A869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5A0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44F5F8" wp14:editId="081AD3D4">
            <wp:extent cx="6291580" cy="3295015"/>
            <wp:effectExtent l="0" t="0" r="0" b="635"/>
            <wp:docPr id="87248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85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1EE9" w14:textId="77777777" w:rsidR="004A5A0F" w:rsidRDefault="004A5A0F" w:rsidP="004A5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144DF6" w14:textId="460376DA" w:rsidR="004A5A0F" w:rsidRDefault="004A5A0F" w:rsidP="004A5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5A0F">
        <w:rPr>
          <w:rFonts w:ascii="Times New Roman" w:hAnsi="Times New Roman" w:cs="Times New Roman"/>
          <w:b/>
          <w:bCs/>
          <w:sz w:val="28"/>
          <w:szCs w:val="28"/>
        </w:rPr>
        <w:t>5b.ONE’S AND TWO’S COMPLEMENT</w:t>
      </w:r>
    </w:p>
    <w:p w14:paraId="4B2B8FF7" w14:textId="73148E38" w:rsidR="004A5A0F" w:rsidRPr="004A5A0F" w:rsidRDefault="00C17B1A" w:rsidP="004A5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7B1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A0F599" wp14:editId="1F1AA05D">
            <wp:extent cx="6291580" cy="3538855"/>
            <wp:effectExtent l="0" t="0" r="0" b="4445"/>
            <wp:docPr id="8219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7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A0F" w:rsidRPr="004A5A0F" w:rsidSect="00A25E3E">
      <w:pgSz w:w="12240" w:h="15840"/>
      <w:pgMar w:top="1008" w:right="1166" w:bottom="432" w:left="1166" w:header="720" w:footer="720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85CB5E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</w:abstractNum>
  <w:abstractNum w:abstractNumId="1" w15:restartNumberingAfterBreak="0">
    <w:nsid w:val="5EA0786E"/>
    <w:multiLevelType w:val="hybridMultilevel"/>
    <w:tmpl w:val="2A4C19AC"/>
    <w:lvl w:ilvl="0" w:tplc="C188F9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208310">
    <w:abstractNumId w:val="1"/>
  </w:num>
  <w:num w:numId="2" w16cid:durableId="70360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8C"/>
    <w:rsid w:val="000362C5"/>
    <w:rsid w:val="000448E2"/>
    <w:rsid w:val="000C3D5B"/>
    <w:rsid w:val="000C7492"/>
    <w:rsid w:val="000F49DA"/>
    <w:rsid w:val="001D69D7"/>
    <w:rsid w:val="002F71D9"/>
    <w:rsid w:val="002F7460"/>
    <w:rsid w:val="00345098"/>
    <w:rsid w:val="00433C45"/>
    <w:rsid w:val="004A5A0F"/>
    <w:rsid w:val="004A67BE"/>
    <w:rsid w:val="004B2815"/>
    <w:rsid w:val="00507704"/>
    <w:rsid w:val="0051407E"/>
    <w:rsid w:val="00526CB8"/>
    <w:rsid w:val="005C7476"/>
    <w:rsid w:val="005D57D6"/>
    <w:rsid w:val="005E72D2"/>
    <w:rsid w:val="005F7F6C"/>
    <w:rsid w:val="006A5213"/>
    <w:rsid w:val="006D4DA6"/>
    <w:rsid w:val="006E1FB7"/>
    <w:rsid w:val="007A782B"/>
    <w:rsid w:val="007E1750"/>
    <w:rsid w:val="00857344"/>
    <w:rsid w:val="008B7338"/>
    <w:rsid w:val="00A25E3E"/>
    <w:rsid w:val="00A412FD"/>
    <w:rsid w:val="00A86953"/>
    <w:rsid w:val="00A870B7"/>
    <w:rsid w:val="00A94B61"/>
    <w:rsid w:val="00AC34CD"/>
    <w:rsid w:val="00B222FB"/>
    <w:rsid w:val="00B73ECE"/>
    <w:rsid w:val="00B83D74"/>
    <w:rsid w:val="00BF6700"/>
    <w:rsid w:val="00C17B1A"/>
    <w:rsid w:val="00CD0B40"/>
    <w:rsid w:val="00CF1C1A"/>
    <w:rsid w:val="00DB58CE"/>
    <w:rsid w:val="00DB5CC7"/>
    <w:rsid w:val="00E9593A"/>
    <w:rsid w:val="00EB6017"/>
    <w:rsid w:val="00EC5D37"/>
    <w:rsid w:val="00F35268"/>
    <w:rsid w:val="00FA438C"/>
    <w:rsid w:val="0B672323"/>
    <w:rsid w:val="21A2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F42C7"/>
  <w15:chartTrackingRefBased/>
  <w15:docId w15:val="{C048964E-3F61-46FC-AFC5-F8940EF4C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017"/>
  </w:style>
  <w:style w:type="paragraph" w:styleId="Heading1">
    <w:name w:val="heading 1"/>
    <w:basedOn w:val="Normal"/>
    <w:next w:val="Normal"/>
    <w:link w:val="Heading1Char"/>
    <w:uiPriority w:val="9"/>
    <w:qFormat/>
    <w:rsid w:val="00A25E3E"/>
    <w:pPr>
      <w:keepNext/>
      <w:keepLines/>
      <w:pBdr>
        <w:top w:val="single" w:sz="4" w:space="11" w:color="auto"/>
      </w:pBdr>
      <w:spacing w:after="0" w:line="240" w:lineRule="auto"/>
      <w:outlineLvl w:val="0"/>
    </w:pPr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25E3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93A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93A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93A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93A"/>
    <w:rPr>
      <w:rFonts w:eastAsiaTheme="majorEastAsia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93A"/>
    <w:rPr>
      <w:rFonts w:eastAsiaTheme="majorEastAsia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34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344"/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E3E"/>
    <w:pPr>
      <w:spacing w:after="0" w:line="240" w:lineRule="auto"/>
    </w:pPr>
    <w:rPr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25E3E"/>
    <w:rPr>
      <w:sz w:val="36"/>
      <w:szCs w:val="36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9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25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E95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E9593A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9593A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25E3E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E9593A"/>
    <w:rPr>
      <w:b/>
      <w:bCs/>
      <w:smallCaps/>
      <w:color w:val="7C9163" w:themeColor="accent1" w:themeShade="BF"/>
      <w:spacing w:val="5"/>
    </w:rPr>
  </w:style>
  <w:style w:type="table" w:styleId="TableGrid">
    <w:name w:val="Table Grid"/>
    <w:basedOn w:val="TableNormal"/>
    <w:uiPriority w:val="39"/>
    <w:rsid w:val="00E95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593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E1750"/>
    <w:rPr>
      <w:color w:val="8E58B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750"/>
    <w:rPr>
      <w:color w:val="605E5C"/>
      <w:shd w:val="clear" w:color="auto" w:fill="E1DFDD"/>
    </w:rPr>
  </w:style>
  <w:style w:type="paragraph" w:customStyle="1" w:styleId="Dates">
    <w:name w:val="Dates"/>
    <w:basedOn w:val="Heading2"/>
    <w:qFormat/>
    <w:rsid w:val="00A25E3E"/>
    <w:pPr>
      <w:ind w:left="720"/>
    </w:pPr>
  </w:style>
  <w:style w:type="paragraph" w:styleId="ListBullet">
    <w:name w:val="List Bullet"/>
    <w:basedOn w:val="Normal"/>
    <w:uiPriority w:val="99"/>
    <w:rsid w:val="00A412FD"/>
    <w:pPr>
      <w:numPr>
        <w:numId w:val="2"/>
      </w:numPr>
      <w:spacing w:after="12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i_keerthi\AppData\Roaming\Microsoft\Templates\Healthcare%20resume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196">
      <a:majorFont>
        <a:latin typeface="Open Sans SemiBold"/>
        <a:ea typeface=""/>
        <a:cs typeface=""/>
      </a:majorFont>
      <a:minorFont>
        <a:latin typeface="Open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092A99A-15D0-48D3-936A-663B03AA3A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9515FE-0F3D-4B99-9E4C-D69DC844C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658961-B9CF-4F09-A5C4-866831C81B3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Healthcare resume</Template>
  <TotalTime>46</TotalTime>
  <Pages>6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sai_keerthi</dc:creator>
  <cp:keywords/>
  <dc:description/>
  <cp:lastModifiedBy>SURU SAI</cp:lastModifiedBy>
  <cp:revision>14</cp:revision>
  <dcterms:created xsi:type="dcterms:W3CDTF">2026-10-08T06:56:00Z</dcterms:created>
  <dcterms:modified xsi:type="dcterms:W3CDTF">2026-10-10T04:02:00Z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